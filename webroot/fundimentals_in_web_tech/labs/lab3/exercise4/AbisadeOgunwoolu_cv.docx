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22623CE"/>
    <w:multiLevelType w:val="hybridMultilevel"/>
    <w:tmpl w:val="72A83ACA"/>
    <w:lvl w:ilvl="0" w:tplc="046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6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6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6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6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6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6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CA1ABB"/>
    <w:multiLevelType w:val="hybridMultilevel"/>
    <w:tmpl w:val="3FA02F9C"/>
    <w:lvl w:ilvl="0" w:tplc="0464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6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6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6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6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6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6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6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6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0A3E5C"/>
    <w:multiLevelType w:val="hybridMultilevel"/>
    <w:tmpl w:val="3216CEA6"/>
    <w:lvl w:ilvl="0" w:tplc="046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6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6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6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6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6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6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116D49"/>
    <w:multiLevelType w:val="hybridMultilevel"/>
    <w:tmpl w:val="C05AD01E"/>
    <w:lvl w:ilvl="0" w:tplc="046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6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6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6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6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6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6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E3270E"/>
    <w:multiLevelType w:val="hybridMultilevel"/>
    <w:tmpl w:val="A84AA416"/>
    <w:lvl w:ilvl="0" w:tplc="046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6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6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6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6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6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6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F614DE"/>
    <w:multiLevelType w:val="hybridMultilevel"/>
    <w:tmpl w:val="6F78AF30"/>
    <w:lvl w:ilvl="0" w:tplc="046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6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6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6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6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6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6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6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6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8CE307F"/>
    <w:multiLevelType w:val="hybridMultilevel"/>
    <w:tmpl w:val="87CAF34C"/>
    <w:lvl w:ilvl="0" w:tplc="0464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6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6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6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6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6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6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6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6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7"/>
  </w:num>
  <w:num w:numId="5">
    <w:abstractNumId w:val="8"/>
  </w:num>
  <w:num w:numId="6">
    <w:abstractNumId w:val="5"/>
  </w:num>
  <w:num w:numId="7">
    <w:abstractNumId w:val="6"/>
  </w:num>
  <w:num w:numId="8">
    <w:abstractNumId w:val="4"/>
  </w:num>
  <w:num w:numId="9">
    <w:abstractNumId w:val="9"/>
  </w:num>
  <w:num w:numId="10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ogun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345A156B2054F24A4BE12CB0BDF1A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E2CB5C-1479-4788-A031-4A552363B3A5}"/>
      </w:docPartPr>
      <w:docPartBody>
        <w:p w:rsidR="002D0BE3" w:rsidRDefault="00FC1855">
          <w:pPr>
            <w:pStyle w:val="5345A156B2054F24A4BE12CB0BDF1A95"/>
          </w:pPr>
          <w:r w:rsidRPr="00AC6C7E">
            <w:t>Experience</w:t>
          </w:r>
        </w:p>
      </w:docPartBody>
    </w:docPart>
    <w:docPart>
      <w:docPartPr>
        <w:name w:val="A0A2D6E04BDC4A4385321D82D71915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795D59-903F-4F6B-9EE7-845BC04F630E}"/>
      </w:docPartPr>
      <w:docPartBody>
        <w:p w:rsidR="002D0BE3" w:rsidRDefault="00FC1855">
          <w:pPr>
            <w:pStyle w:val="A0A2D6E04BDC4A4385321D82D71915B4"/>
          </w:pPr>
          <w:r w:rsidRPr="00AC6C7E">
            <w:t>Education</w:t>
          </w:r>
        </w:p>
      </w:docPartBody>
    </w:docPart>
    <w:docPart>
      <w:docPartPr>
        <w:name w:val="EBB743F3D1CC4F9DA7884CB09B0281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E85F91-4ED9-4342-9AED-806FB0462469}"/>
      </w:docPartPr>
      <w:docPartBody>
        <w:p w:rsidR="002D0BE3" w:rsidRDefault="00FC1855">
          <w:pPr>
            <w:pStyle w:val="EBB743F3D1CC4F9DA7884CB09B02818C"/>
          </w:pPr>
          <w:r w:rsidRPr="00AC6C7E">
            <w:t>References</w:t>
          </w:r>
        </w:p>
      </w:docPartBody>
    </w:docPart>
    <w:docPart>
      <w:docPartPr>
        <w:name w:val="FC2C5914D8E6470FBD9FA65CC06578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6911AF-1BDA-4D84-96EC-361A37D31601}"/>
      </w:docPartPr>
      <w:docPartBody>
        <w:p w:rsidR="002D0BE3" w:rsidRDefault="00FC1855">
          <w:pPr>
            <w:pStyle w:val="FC2C5914D8E6470FBD9FA65CC06578D1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855"/>
    <w:rsid w:val="002D0BE3"/>
    <w:rsid w:val="00FC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l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il-PH" w:eastAsia="fil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838B4F0E073409091EC831DCB057A4F">
    <w:name w:val="3838B4F0E073409091EC831DCB057A4F"/>
  </w:style>
  <w:style w:type="paragraph" w:customStyle="1" w:styleId="68EE0F880DBB45FCA0AA69D133D3B191">
    <w:name w:val="68EE0F880DBB45FCA0AA69D133D3B191"/>
  </w:style>
  <w:style w:type="paragraph" w:customStyle="1" w:styleId="5345A156B2054F24A4BE12CB0BDF1A95">
    <w:name w:val="5345A156B2054F24A4BE12CB0BDF1A95"/>
  </w:style>
  <w:style w:type="paragraph" w:customStyle="1" w:styleId="970A7AD13E2C44A6B4ABC006E542258E">
    <w:name w:val="970A7AD13E2C44A6B4ABC006E542258E"/>
  </w:style>
  <w:style w:type="paragraph" w:customStyle="1" w:styleId="D5E4B47D06424F62A27095723C1675FD">
    <w:name w:val="D5E4B47D06424F62A27095723C1675FD"/>
  </w:style>
  <w:style w:type="paragraph" w:customStyle="1" w:styleId="89D96A4C445749A89E8211452A38CF7C">
    <w:name w:val="89D96A4C445749A89E8211452A38CF7C"/>
  </w:style>
  <w:style w:type="paragraph" w:customStyle="1" w:styleId="8206010CEC244D20AB8E6F98CF6BE1BB">
    <w:name w:val="8206010CEC244D20AB8E6F98CF6BE1BB"/>
  </w:style>
  <w:style w:type="paragraph" w:customStyle="1" w:styleId="85DA64326E3C4F7D98C04640D13AB18E">
    <w:name w:val="85DA64326E3C4F7D98C04640D13AB18E"/>
  </w:style>
  <w:style w:type="paragraph" w:customStyle="1" w:styleId="E7D0EFBE5BAE47B687FBC5762AAE5F7E">
    <w:name w:val="E7D0EFBE5BAE47B687FBC5762AAE5F7E"/>
  </w:style>
  <w:style w:type="paragraph" w:customStyle="1" w:styleId="C9E6B4FBEB1148C99B9E344080C33889">
    <w:name w:val="C9E6B4FBEB1148C99B9E344080C33889"/>
  </w:style>
  <w:style w:type="paragraph" w:customStyle="1" w:styleId="A44B2936A9DE4EE0A4011D3A74ADE293">
    <w:name w:val="A44B2936A9DE4EE0A4011D3A74ADE293"/>
  </w:style>
  <w:style w:type="paragraph" w:customStyle="1" w:styleId="2C960039323F4F158C35191FEB3BE38B">
    <w:name w:val="2C960039323F4F158C35191FEB3BE38B"/>
  </w:style>
  <w:style w:type="paragraph" w:customStyle="1" w:styleId="2FBF2ACD6D9A4514AE56969CDAFC27B6">
    <w:name w:val="2FBF2ACD6D9A4514AE56969CDAFC27B6"/>
  </w:style>
  <w:style w:type="paragraph" w:customStyle="1" w:styleId="1F53EB11312F4E1EB73A029880216881">
    <w:name w:val="1F53EB11312F4E1EB73A029880216881"/>
  </w:style>
  <w:style w:type="paragraph" w:customStyle="1" w:styleId="C39932CBF2FA48D5B85E215D7CDD06E7">
    <w:name w:val="C39932CBF2FA48D5B85E215D7CDD06E7"/>
  </w:style>
  <w:style w:type="paragraph" w:customStyle="1" w:styleId="EB3E5FA48BCA40C1B55AC86F958055BC">
    <w:name w:val="EB3E5FA48BCA40C1B55AC86F958055BC"/>
  </w:style>
  <w:style w:type="paragraph" w:customStyle="1" w:styleId="830F9972143F45DCB8CF27A9CF65C481">
    <w:name w:val="830F9972143F45DCB8CF27A9CF65C481"/>
  </w:style>
  <w:style w:type="paragraph" w:customStyle="1" w:styleId="3BEF531EC3F5497F8AD0045A501D623D">
    <w:name w:val="3BEF531EC3F5497F8AD0045A501D623D"/>
  </w:style>
  <w:style w:type="paragraph" w:customStyle="1" w:styleId="CC22AC6322FC4398914141FC90327216">
    <w:name w:val="CC22AC6322FC4398914141FC90327216"/>
  </w:style>
  <w:style w:type="paragraph" w:customStyle="1" w:styleId="A0A2D6E04BDC4A4385321D82D71915B4">
    <w:name w:val="A0A2D6E04BDC4A4385321D82D71915B4"/>
  </w:style>
  <w:style w:type="paragraph" w:customStyle="1" w:styleId="BD05711667664F9998AD771B8C7FA75B">
    <w:name w:val="BD05711667664F9998AD771B8C7FA75B"/>
  </w:style>
  <w:style w:type="paragraph" w:customStyle="1" w:styleId="EE2CDE11DFDE424D94B080871B51A785">
    <w:name w:val="EE2CDE11DFDE424D94B080871B51A785"/>
  </w:style>
  <w:style w:type="paragraph" w:customStyle="1" w:styleId="91938F861C9B405DB85491DD5ED27480">
    <w:name w:val="91938F861C9B405DB85491DD5ED27480"/>
  </w:style>
  <w:style w:type="paragraph" w:customStyle="1" w:styleId="3F5D11DAB8D14758BCD864C7D6D5AA4C">
    <w:name w:val="3F5D11DAB8D14758BCD864C7D6D5AA4C"/>
  </w:style>
  <w:style w:type="paragraph" w:customStyle="1" w:styleId="807A73A9BD854CAC8910A9E0876FA1AB">
    <w:name w:val="807A73A9BD854CAC8910A9E0876FA1AB"/>
  </w:style>
  <w:style w:type="paragraph" w:customStyle="1" w:styleId="ACD364B52EAE4DAABEC7A9B82302927F">
    <w:name w:val="ACD364B52EAE4DAABEC7A9B82302927F"/>
  </w:style>
  <w:style w:type="paragraph" w:customStyle="1" w:styleId="F25CD02E06DF424088EDC3A34C1792E3">
    <w:name w:val="F25CD02E06DF424088EDC3A34C1792E3"/>
  </w:style>
  <w:style w:type="paragraph" w:customStyle="1" w:styleId="EBB743F3D1CC4F9DA7884CB09B02818C">
    <w:name w:val="EBB743F3D1CC4F9DA7884CB09B02818C"/>
  </w:style>
  <w:style w:type="paragraph" w:customStyle="1" w:styleId="FC2C5914D8E6470FBD9FA65CC06578D1">
    <w:name w:val="FC2C5914D8E6470FBD9FA65CC06578D1"/>
  </w:style>
  <w:style w:type="paragraph" w:customStyle="1" w:styleId="54005BDF102440F38AB4BB2EAF3ED17E">
    <w:name w:val="54005BDF102440F38AB4BB2EAF3ED17E"/>
  </w:style>
  <w:style w:type="paragraph" w:customStyle="1" w:styleId="B56AC76528C841EDB98BEABFFC064F8A">
    <w:name w:val="B56AC76528C841EDB98BEABFFC064F8A"/>
  </w:style>
  <w:style w:type="paragraph" w:customStyle="1" w:styleId="E193D16388B54A2AADA39A370985617F">
    <w:name w:val="E193D16388B54A2AADA39A370985617F"/>
  </w:style>
  <w:style w:type="paragraph" w:customStyle="1" w:styleId="2040EDFCE5A741F593EDA50D28D4CB7D">
    <w:name w:val="2040EDFCE5A741F593EDA50D28D4CB7D"/>
  </w:style>
  <w:style w:type="character" w:styleId="PlaceholderText">
    <w:name w:val="Placeholder Text"/>
    <w:basedOn w:val="DefaultParagraphFont"/>
    <w:uiPriority w:val="99"/>
    <w:semiHidden/>
    <w:rsid w:val="00FC1855"/>
    <w:rPr>
      <w:color w:val="808080"/>
    </w:rPr>
  </w:style>
  <w:style w:type="paragraph" w:customStyle="1" w:styleId="7E99D860FB6F4B4C9F6E4446781A9D2A">
    <w:name w:val="7E99D860FB6F4B4C9F6E4446781A9D2A"/>
  </w:style>
  <w:style w:type="paragraph" w:customStyle="1" w:styleId="DE48D91F6B364E6AB132080626AACB9D">
    <w:name w:val="DE48D91F6B364E6AB132080626AACB9D"/>
    <w:rsid w:val="00FC18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60E1581F-11DA-430A-9782-42CDC8F4D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2019-09-08T16:35:00Z</dcterms:created>
  <dcterms:modified xsi:type="dcterms:W3CDTF">2019-09-08T16:35:00Z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